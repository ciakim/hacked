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摘要</w:t>
      </w:r>
    </w:p>
    <w:p>
      <w:pPr>
        <w:rPr>
          <w:rFonts w:hint="eastAsia"/>
        </w:rPr>
      </w:pPr>
    </w:p>
    <w:p>
      <w:pPr>
        <w:rPr>
          <w:rFonts w:hint="eastAsia"/>
        </w:rPr>
      </w:pPr>
      <w:r>
        <w:rPr>
          <w:rFonts w:hint="eastAsia"/>
        </w:rPr>
        <w:t>微电影，顾名思义就是电影的微型版本，无论是从时间、人员和情节，还是金钱投入，都比一部正常的电影所消耗部分较少。但是微电影虽然耗时短，但是也可谓是短小精悍，在尽可能短的时间内，完整的叙述一个故事，并成功的表达深刻的主旨。伴随着如今这种快时代，包含着经济、文化的快速进展，盛行出来一种宽快餐式的电影、电视剧和视频文化。微电影涉及各个领域，例如：潮流时尚，幽默搞笑，公益广告，青春励志，情感探讨，家庭分析等。通过完全不拖沓的叙事手法，简洁并深刻的进行叙事，表达情感。本文经由过程本身拍摄的微片子《爱与梦》为例，对片子的创作表达、手艺伎俩等举行阐发。</w:t>
      </w:r>
    </w:p>
    <w:p>
      <w:pPr>
        <w:rPr>
          <w:rFonts w:hint="eastAsia"/>
        </w:rPr>
      </w:pPr>
      <w:r>
        <w:rPr>
          <w:rFonts w:hint="eastAsia"/>
        </w:rPr>
        <w:t>关键词：微电影 剧本 叙事 拍摄 制作</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Abstract</w:t>
      </w:r>
    </w:p>
    <w:p>
      <w:pPr>
        <w:rPr>
          <w:rFonts w:hint="eastAsia"/>
        </w:rPr>
      </w:pPr>
      <w:r>
        <w:rPr>
          <w:rFonts w:hint="eastAsia"/>
        </w:rPr>
        <w:t xml:space="preserve">Micro movie, just as its name implies is the miniature version of the film, both in </w:t>
      </w:r>
    </w:p>
    <w:p>
      <w:pPr>
        <w:rPr>
          <w:rFonts w:hint="eastAsia"/>
        </w:rPr>
      </w:pPr>
    </w:p>
    <w:p>
      <w:pPr>
        <w:rPr>
          <w:rFonts w:hint="eastAsia"/>
        </w:rPr>
      </w:pPr>
      <w:r>
        <w:rPr>
          <w:rFonts w:hint="eastAsia"/>
        </w:rPr>
        <w:t xml:space="preserve">terms of time, personnel, and the plot, or money, all parts are less than a normal </w:t>
      </w:r>
    </w:p>
    <w:p>
      <w:pPr>
        <w:rPr>
          <w:rFonts w:hint="eastAsia"/>
        </w:rPr>
      </w:pPr>
    </w:p>
    <w:p>
      <w:pPr>
        <w:rPr>
          <w:rFonts w:hint="eastAsia"/>
        </w:rPr>
      </w:pPr>
      <w:r>
        <w:rPr>
          <w:rFonts w:hint="eastAsia"/>
        </w:rPr>
        <w:t xml:space="preserve">movie consumed. But the micro film although short, but it is short, in the shortest </w:t>
      </w:r>
    </w:p>
    <w:p>
      <w:pPr>
        <w:rPr>
          <w:rFonts w:hint="eastAsia"/>
        </w:rPr>
      </w:pPr>
    </w:p>
    <w:p>
      <w:pPr>
        <w:rPr>
          <w:rFonts w:hint="eastAsia"/>
        </w:rPr>
      </w:pPr>
      <w:r>
        <w:rPr>
          <w:rFonts w:hint="eastAsia"/>
        </w:rPr>
        <w:t xml:space="preserve">possible time, complete tells a story, and the expression of the subject of the deep. </w:t>
      </w:r>
    </w:p>
    <w:p>
      <w:pPr>
        <w:rPr>
          <w:rFonts w:hint="eastAsia"/>
        </w:rPr>
      </w:pPr>
    </w:p>
    <w:p>
      <w:pPr>
        <w:rPr>
          <w:rFonts w:hint="eastAsia"/>
        </w:rPr>
      </w:pPr>
      <w:r>
        <w:rPr>
          <w:rFonts w:hint="eastAsia"/>
        </w:rPr>
        <w:t xml:space="preserve">Along with the era of fast nowadays, with the rapid progress of economy, culture, </w:t>
      </w:r>
    </w:p>
    <w:p>
      <w:pPr>
        <w:rPr>
          <w:rFonts w:hint="eastAsia"/>
        </w:rPr>
      </w:pPr>
    </w:p>
    <w:p>
      <w:pPr>
        <w:rPr>
          <w:rFonts w:hint="eastAsia"/>
        </w:rPr>
      </w:pPr>
      <w:r>
        <w:rPr>
          <w:rFonts w:hint="eastAsia"/>
        </w:rPr>
        <w:t xml:space="preserve">popular out a wide fast-food type of movie, TV and video culture. Micro films </w:t>
      </w:r>
    </w:p>
    <w:p>
      <w:pPr>
        <w:rPr>
          <w:rFonts w:hint="eastAsia"/>
        </w:rPr>
      </w:pPr>
    </w:p>
    <w:p>
      <w:pPr>
        <w:rPr>
          <w:rFonts w:hint="eastAsia"/>
        </w:rPr>
      </w:pPr>
      <w:r>
        <w:rPr>
          <w:rFonts w:hint="eastAsia"/>
        </w:rPr>
        <w:t xml:space="preserve">involved in various fields, such as: fashionable, humorous, public service ads, youth </w:t>
      </w:r>
    </w:p>
    <w:p>
      <w:pPr>
        <w:rPr>
          <w:rFonts w:hint="eastAsia"/>
        </w:rPr>
      </w:pPr>
    </w:p>
    <w:p>
      <w:pPr>
        <w:rPr>
          <w:rFonts w:hint="eastAsia"/>
        </w:rPr>
      </w:pPr>
      <w:r>
        <w:rPr>
          <w:rFonts w:hint="eastAsia"/>
        </w:rPr>
        <w:t xml:space="preserve">inspirational, emotion, family analysis and so on. Through the narrative don't </w:t>
      </w:r>
    </w:p>
    <w:p>
      <w:pPr>
        <w:rPr>
          <w:rFonts w:hint="eastAsia"/>
        </w:rPr>
      </w:pPr>
    </w:p>
    <w:p>
      <w:pPr>
        <w:rPr>
          <w:rFonts w:hint="eastAsia"/>
        </w:rPr>
      </w:pPr>
      <w:r>
        <w:rPr>
          <w:rFonts w:hint="eastAsia"/>
        </w:rPr>
        <w:t xml:space="preserve">procrastination, concise and profound narrative, express emotion. In this article, </w:t>
      </w:r>
    </w:p>
    <w:p>
      <w:pPr>
        <w:rPr>
          <w:rFonts w:hint="eastAsia"/>
        </w:rPr>
      </w:pPr>
    </w:p>
    <w:p>
      <w:pPr>
        <w:rPr>
          <w:rFonts w:hint="eastAsia"/>
        </w:rPr>
      </w:pPr>
      <w:r>
        <w:rPr>
          <w:rFonts w:hint="eastAsia"/>
        </w:rPr>
        <w:t xml:space="preserve">through his photograph of a micro film "love and dream" as an example, the </w:t>
      </w:r>
    </w:p>
    <w:p>
      <w:pPr>
        <w:rPr>
          <w:rFonts w:hint="eastAsia"/>
        </w:rPr>
      </w:pPr>
    </w:p>
    <w:p>
      <w:pPr>
        <w:rPr>
          <w:rFonts w:hint="eastAsia"/>
        </w:rPr>
      </w:pPr>
      <w:r>
        <w:rPr>
          <w:rFonts w:hint="eastAsia"/>
        </w:rPr>
        <w:t>expression of micro film creation, skills, etc were analyzed.</w:t>
      </w:r>
    </w:p>
    <w:p>
      <w:pPr>
        <w:rPr>
          <w:rFonts w:hint="eastAsia"/>
        </w:rPr>
      </w:pPr>
    </w:p>
    <w:p>
      <w:pPr>
        <w:rPr>
          <w:rFonts w:hint="eastAsia"/>
        </w:rPr>
      </w:pPr>
    </w:p>
    <w:p>
      <w:pPr>
        <w:rPr>
          <w:rFonts w:hint="eastAsia"/>
        </w:rPr>
      </w:pPr>
    </w:p>
    <w:p>
      <w:pPr>
        <w:rPr>
          <w:rFonts w:hint="eastAsia"/>
        </w:rPr>
      </w:pPr>
      <w:r>
        <w:rPr>
          <w:rFonts w:hint="eastAsia"/>
        </w:rPr>
        <w:t>Key words: Micro film，The script，narrative，shooting，making</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目录</w:t>
      </w:r>
    </w:p>
    <w:p>
      <w:pPr>
        <w:rPr>
          <w:rFonts w:hint="eastAsia"/>
        </w:rPr>
      </w:pPr>
    </w:p>
    <w:p>
      <w:pPr>
        <w:rPr>
          <w:rFonts w:hint="eastAsia"/>
        </w:rPr>
      </w:pPr>
      <w:r>
        <w:rPr>
          <w:rFonts w:hint="eastAsia"/>
        </w:rPr>
        <w:t>第一章 引言</w:t>
      </w:r>
      <w:r>
        <w:rPr>
          <w:rFonts w:hint="eastAsia"/>
        </w:rPr>
        <w:tab/>
      </w:r>
      <w:r>
        <w:rPr>
          <w:rFonts w:hint="eastAsia"/>
        </w:rPr>
        <w:t>3</w:t>
      </w:r>
    </w:p>
    <w:p>
      <w:pPr>
        <w:rPr>
          <w:rFonts w:hint="eastAsia"/>
        </w:rPr>
      </w:pPr>
      <w:r>
        <w:rPr>
          <w:rFonts w:hint="eastAsia"/>
        </w:rPr>
        <w:t>1.1 选题的背景</w:t>
      </w:r>
      <w:r>
        <w:rPr>
          <w:rFonts w:hint="eastAsia"/>
        </w:rPr>
        <w:tab/>
      </w:r>
      <w:r>
        <w:rPr>
          <w:rFonts w:hint="eastAsia"/>
        </w:rPr>
        <w:t>3</w:t>
      </w:r>
    </w:p>
    <w:p>
      <w:pPr>
        <w:rPr>
          <w:rFonts w:hint="eastAsia"/>
        </w:rPr>
      </w:pPr>
      <w:r>
        <w:rPr>
          <w:rFonts w:hint="eastAsia"/>
        </w:rPr>
        <w:t>1.2  国内外发展状况</w:t>
      </w:r>
      <w:r>
        <w:rPr>
          <w:rFonts w:hint="eastAsia"/>
        </w:rPr>
        <w:tab/>
      </w:r>
      <w:r>
        <w:rPr>
          <w:rFonts w:hint="eastAsia"/>
        </w:rPr>
        <w:t>4</w:t>
      </w:r>
    </w:p>
    <w:p>
      <w:pPr>
        <w:rPr>
          <w:rFonts w:hint="eastAsia"/>
        </w:rPr>
      </w:pPr>
      <w:r>
        <w:rPr>
          <w:rFonts w:hint="eastAsia"/>
        </w:rPr>
        <w:t>1.2.1 国内发展状况</w:t>
      </w:r>
      <w:r>
        <w:rPr>
          <w:rFonts w:hint="eastAsia"/>
        </w:rPr>
        <w:tab/>
      </w:r>
      <w:r>
        <w:rPr>
          <w:rFonts w:hint="eastAsia"/>
        </w:rPr>
        <w:t>4</w:t>
      </w:r>
    </w:p>
    <w:p>
      <w:pPr>
        <w:rPr>
          <w:rFonts w:hint="eastAsia"/>
        </w:rPr>
      </w:pPr>
      <w:r>
        <w:rPr>
          <w:rFonts w:hint="eastAsia"/>
        </w:rPr>
        <w:t>1.2.2 国外发展状况</w:t>
      </w:r>
      <w:r>
        <w:rPr>
          <w:rFonts w:hint="eastAsia"/>
        </w:rPr>
        <w:tab/>
      </w:r>
      <w:r>
        <w:rPr>
          <w:rFonts w:hint="eastAsia"/>
        </w:rPr>
        <w:t>5</w:t>
      </w:r>
    </w:p>
    <w:p>
      <w:pPr>
        <w:rPr>
          <w:rFonts w:hint="eastAsia"/>
        </w:rPr>
      </w:pPr>
      <w:r>
        <w:rPr>
          <w:rFonts w:hint="eastAsia"/>
        </w:rPr>
        <w:t>1.3  微电影的特点</w:t>
      </w:r>
      <w:r>
        <w:rPr>
          <w:rFonts w:hint="eastAsia"/>
        </w:rPr>
        <w:tab/>
      </w:r>
      <w:r>
        <w:rPr>
          <w:rFonts w:hint="eastAsia"/>
        </w:rPr>
        <w:t>6</w:t>
      </w:r>
    </w:p>
    <w:p>
      <w:pPr>
        <w:rPr>
          <w:rFonts w:hint="eastAsia"/>
        </w:rPr>
      </w:pPr>
      <w:r>
        <w:rPr>
          <w:rFonts w:hint="eastAsia"/>
        </w:rPr>
        <w:t>第二章 微电影创作表达手法</w:t>
      </w:r>
      <w:r>
        <w:rPr>
          <w:rFonts w:hint="eastAsia"/>
        </w:rPr>
        <w:tab/>
      </w:r>
      <w:r>
        <w:rPr>
          <w:rFonts w:hint="eastAsia"/>
        </w:rPr>
        <w:t>6</w:t>
      </w:r>
    </w:p>
    <w:p>
      <w:pPr>
        <w:rPr>
          <w:rFonts w:hint="eastAsia"/>
        </w:rPr>
      </w:pPr>
      <w:r>
        <w:rPr>
          <w:rFonts w:hint="eastAsia"/>
        </w:rPr>
        <w:t>1.1微电影创作的叙事表达</w:t>
      </w:r>
      <w:r>
        <w:rPr>
          <w:rFonts w:hint="eastAsia"/>
        </w:rPr>
        <w:tab/>
      </w:r>
      <w:r>
        <w:rPr>
          <w:rFonts w:hint="eastAsia"/>
        </w:rPr>
        <w:t>6</w:t>
      </w:r>
    </w:p>
    <w:p>
      <w:pPr>
        <w:rPr>
          <w:rFonts w:hint="eastAsia"/>
        </w:rPr>
      </w:pPr>
      <w:r>
        <w:rPr>
          <w:rFonts w:hint="eastAsia"/>
        </w:rPr>
        <w:t>1.2小成本微电影镜头设计刻画电影语言</w:t>
      </w:r>
      <w:r>
        <w:rPr>
          <w:rFonts w:hint="eastAsia"/>
        </w:rPr>
        <w:tab/>
      </w:r>
      <w:r>
        <w:rPr>
          <w:rFonts w:hint="eastAsia"/>
        </w:rPr>
        <w:t>7</w:t>
      </w:r>
    </w:p>
    <w:p>
      <w:pPr>
        <w:rPr>
          <w:rFonts w:hint="eastAsia"/>
        </w:rPr>
      </w:pPr>
      <w:r>
        <w:rPr>
          <w:rFonts w:hint="eastAsia"/>
        </w:rPr>
        <w:t>1.3灯光造型塑造影片人物性格</w:t>
      </w:r>
      <w:r>
        <w:rPr>
          <w:rFonts w:hint="eastAsia"/>
        </w:rPr>
        <w:tab/>
      </w:r>
      <w:r>
        <w:rPr>
          <w:rFonts w:hint="eastAsia"/>
        </w:rPr>
        <w:t>7</w:t>
      </w:r>
    </w:p>
    <w:p>
      <w:pPr>
        <w:rPr>
          <w:rFonts w:hint="eastAsia"/>
        </w:rPr>
      </w:pPr>
      <w:r>
        <w:rPr>
          <w:rFonts w:hint="eastAsia"/>
        </w:rPr>
        <w:t>1.4剪辑手法控制微电影叙事风格与表现手法</w:t>
      </w:r>
      <w:r>
        <w:rPr>
          <w:rFonts w:hint="eastAsia"/>
        </w:rPr>
        <w:tab/>
      </w:r>
      <w:r>
        <w:rPr>
          <w:rFonts w:hint="eastAsia"/>
        </w:rPr>
        <w:t>8</w:t>
      </w:r>
    </w:p>
    <w:p>
      <w:pPr>
        <w:rPr>
          <w:rFonts w:hint="eastAsia"/>
        </w:rPr>
      </w:pPr>
      <w:r>
        <w:rPr>
          <w:rFonts w:hint="eastAsia"/>
        </w:rPr>
        <w:t>第三章 微电影《爱与梦》创作技术的影像表达</w:t>
      </w:r>
      <w:r>
        <w:rPr>
          <w:rFonts w:hint="eastAsia"/>
        </w:rPr>
        <w:tab/>
      </w:r>
      <w:r>
        <w:rPr>
          <w:rFonts w:hint="eastAsia"/>
        </w:rPr>
        <w:t>9</w:t>
      </w:r>
    </w:p>
    <w:p>
      <w:pPr>
        <w:rPr>
          <w:rFonts w:hint="eastAsia"/>
        </w:rPr>
      </w:pPr>
      <w:r>
        <w:rPr>
          <w:rFonts w:hint="eastAsia"/>
        </w:rPr>
        <w:t>1.1分镜头脚本与故事版设计推进微电影的影像化工作</w:t>
      </w:r>
      <w:r>
        <w:rPr>
          <w:rFonts w:hint="eastAsia"/>
        </w:rPr>
        <w:tab/>
      </w:r>
      <w:r>
        <w:rPr>
          <w:rFonts w:hint="eastAsia"/>
        </w:rPr>
        <w:t>9</w:t>
      </w:r>
    </w:p>
    <w:p>
      <w:pPr>
        <w:rPr>
          <w:rFonts w:hint="eastAsia"/>
        </w:rPr>
      </w:pPr>
      <w:r>
        <w:rPr>
          <w:rFonts w:hint="eastAsia"/>
        </w:rPr>
        <w:t>1.2多元视听语言增强影片整体表达效果</w:t>
      </w:r>
      <w:r>
        <w:rPr>
          <w:rFonts w:hint="eastAsia"/>
        </w:rPr>
        <w:tab/>
      </w:r>
      <w:r>
        <w:rPr>
          <w:rFonts w:hint="eastAsia"/>
        </w:rPr>
        <w:t>10</w:t>
      </w:r>
    </w:p>
    <w:p>
      <w:pPr>
        <w:rPr>
          <w:rFonts w:hint="eastAsia"/>
        </w:rPr>
      </w:pPr>
      <w:r>
        <w:rPr>
          <w:rFonts w:hint="eastAsia"/>
        </w:rPr>
        <w:t>1.3影视包装手段完善微电影画面效果</w:t>
      </w:r>
      <w:r>
        <w:rPr>
          <w:rFonts w:hint="eastAsia"/>
        </w:rPr>
        <w:tab/>
      </w:r>
      <w:r>
        <w:rPr>
          <w:rFonts w:hint="eastAsia"/>
        </w:rPr>
        <w:t>10</w:t>
      </w:r>
    </w:p>
    <w:p>
      <w:pPr>
        <w:rPr>
          <w:rFonts w:hint="eastAsia"/>
        </w:rPr>
      </w:pPr>
      <w:r>
        <w:rPr>
          <w:rFonts w:hint="eastAsia"/>
        </w:rPr>
        <w:t>1.4 微电影拍摄效率与预算控制</w:t>
      </w:r>
      <w:r>
        <w:rPr>
          <w:rFonts w:hint="eastAsia"/>
        </w:rPr>
        <w:tab/>
      </w:r>
      <w:r>
        <w:rPr>
          <w:rFonts w:hint="eastAsia"/>
        </w:rPr>
        <w:t>11</w:t>
      </w:r>
    </w:p>
    <w:p>
      <w:pPr>
        <w:rPr>
          <w:rFonts w:hint="eastAsia"/>
        </w:rPr>
      </w:pPr>
      <w:r>
        <w:rPr>
          <w:rFonts w:hint="eastAsia"/>
        </w:rPr>
        <w:t>1.4.1 拍摄前期提高拍摄效率降低预算</w:t>
      </w:r>
      <w:r>
        <w:rPr>
          <w:rFonts w:hint="eastAsia"/>
        </w:rPr>
        <w:tab/>
      </w:r>
      <w:r>
        <w:rPr>
          <w:rFonts w:hint="eastAsia"/>
        </w:rPr>
        <w:t>11</w:t>
      </w:r>
    </w:p>
    <w:p>
      <w:pPr>
        <w:rPr>
          <w:rFonts w:hint="eastAsia"/>
        </w:rPr>
      </w:pPr>
      <w:r>
        <w:rPr>
          <w:rFonts w:hint="eastAsia"/>
        </w:rPr>
        <w:t>1.4.2 观场拍摄的效率控制</w:t>
      </w:r>
      <w:r>
        <w:rPr>
          <w:rFonts w:hint="eastAsia"/>
        </w:rPr>
        <w:tab/>
      </w:r>
      <w:r>
        <w:rPr>
          <w:rFonts w:hint="eastAsia"/>
        </w:rPr>
        <w:t>11</w:t>
      </w:r>
    </w:p>
    <w:p>
      <w:pPr>
        <w:rPr>
          <w:rFonts w:hint="eastAsia"/>
        </w:rPr>
      </w:pPr>
      <w:r>
        <w:rPr>
          <w:rFonts w:hint="eastAsia"/>
        </w:rPr>
        <w:t>第四章 结论</w:t>
      </w:r>
      <w:r>
        <w:rPr>
          <w:rFonts w:hint="eastAsia"/>
        </w:rPr>
        <w:tab/>
      </w:r>
      <w:r>
        <w:rPr>
          <w:rFonts w:hint="eastAsia"/>
        </w:rPr>
        <w:t>12</w:t>
      </w:r>
    </w:p>
    <w:p>
      <w:pPr>
        <w:rPr>
          <w:rFonts w:hint="eastAsia"/>
        </w:rPr>
      </w:pPr>
      <w:r>
        <w:rPr>
          <w:rFonts w:hint="eastAsia"/>
        </w:rPr>
        <w:t>致谢</w:t>
      </w:r>
      <w:r>
        <w:rPr>
          <w:rFonts w:hint="eastAsia"/>
        </w:rPr>
        <w:tab/>
      </w:r>
      <w:r>
        <w:rPr>
          <w:rFonts w:hint="eastAsia"/>
        </w:rPr>
        <w:t>13</w:t>
      </w:r>
    </w:p>
    <w:p>
      <w:pPr>
        <w:rPr>
          <w:rFonts w:hint="eastAsia"/>
        </w:rPr>
      </w:pPr>
      <w:r>
        <w:rPr>
          <w:rFonts w:hint="eastAsia"/>
        </w:rPr>
        <w:t>参考文献</w:t>
      </w:r>
      <w:r>
        <w:rPr>
          <w:rFonts w:hint="eastAsia"/>
        </w:rPr>
        <w:tab/>
      </w:r>
      <w:r>
        <w:rPr>
          <w:rFonts w:hint="eastAsia"/>
        </w:rPr>
        <w:t>13</w:t>
      </w:r>
    </w:p>
    <w:p>
      <w:pPr>
        <w:rPr>
          <w:rFonts w:hint="eastAsia"/>
        </w:rPr>
      </w:pPr>
    </w:p>
    <w:p>
      <w:pPr>
        <w:rPr>
          <w:rFonts w:hint="eastAsia"/>
        </w:rPr>
      </w:pPr>
    </w:p>
    <w:p>
      <w:pPr>
        <w:rPr>
          <w:rFonts w:hint="eastAsia"/>
        </w:rPr>
      </w:pPr>
      <w:r>
        <w:rPr>
          <w:rFonts w:hint="eastAsia"/>
        </w:rPr>
        <w:t>第一章 引言</w:t>
      </w:r>
    </w:p>
    <w:p>
      <w:pPr>
        <w:rPr>
          <w:rFonts w:hint="eastAsia"/>
        </w:rPr>
      </w:pPr>
    </w:p>
    <w:p>
      <w:pPr>
        <w:rPr>
          <w:rFonts w:hint="eastAsia"/>
        </w:rPr>
      </w:pPr>
      <w:r>
        <w:rPr>
          <w:rFonts w:hint="eastAsia"/>
        </w:rPr>
        <w:t>1.1 选题的背景</w:t>
      </w:r>
    </w:p>
    <w:p>
      <w:pPr>
        <w:rPr>
          <w:rFonts w:hint="eastAsia"/>
        </w:rPr>
      </w:pPr>
      <w:r>
        <w:rPr>
          <w:rFonts w:hint="eastAsia"/>
        </w:rPr>
        <w:t>我们的社会、经济与文化进入了一种快速的时代，这种特征尤其在互联网之中表现的十分突出。传统的媒体工具，如电视、报纸等都有一定的延迟和局限性，使得人们不能高速搞笑的完成信息的获获取。在这个时代，是电影发展的黄金时代，每国内国外各类大片层出不穷，像即近几年的印度电影更是在我国变得越来越受欢迎，人们纷纷走进影院，为这电影行业做出认可。但是，这种传统电影也有其局限性，人们如果想要欣赏一部电影，就必须走出家门，走进影院，才能满足自己的观影需求，而且电影票的费用也是一笔不小的支出。在这种局限性下，微电影就凸显了它的优势，微电影拍摄成本低，时间段短，而且其主题大多是适合青年人的品味，在这种情况下，观看一部微电影只需要一台电脑一根网线，在家就可以享受影院既视感，而且这种主题也很好的符合了现代人快文化、低消费的特征。在选择微电影题材的方面，考虑到受众群体大多以青少年位主，因此微电影的主题也是围绕青少年展开。并且也很贴近我们毕业生的日常，在把握主题方面相对容易，并且能够容易引起同龄人的共鸣。其次，也选择了青少年中普遍存在并且美好的主题“爱情和梦想”，正确认识青少年对爱情的憧憬，了解暗恋的纯真与美好，进一步剖析其爱情对我们人生轨迹的影响。目的在于想让更多的人正确看待青少年时期的懵懂的情感。</w:t>
      </w:r>
    </w:p>
    <w:p>
      <w:pPr>
        <w:rPr>
          <w:rFonts w:hint="eastAsia"/>
        </w:rPr>
      </w:pPr>
    </w:p>
    <w:p>
      <w:pPr>
        <w:rPr>
          <w:rFonts w:hint="eastAsia"/>
        </w:rPr>
      </w:pPr>
      <w:r>
        <w:rPr>
          <w:rFonts w:hint="eastAsia"/>
        </w:rPr>
        <w:t>1.2  国内外发展状况</w:t>
      </w:r>
    </w:p>
    <w:p>
      <w:pPr>
        <w:rPr>
          <w:rFonts w:hint="eastAsia"/>
        </w:rPr>
      </w:pPr>
      <w:r>
        <w:rPr>
          <w:rFonts w:hint="eastAsia"/>
        </w:rPr>
        <w:t>1.2.1 国内发展状况</w:t>
      </w:r>
    </w:p>
    <w:p>
      <w:pPr>
        <w:rPr>
          <w:rFonts w:hint="eastAsia"/>
        </w:rPr>
      </w:pPr>
      <w:r>
        <w:rPr>
          <w:rFonts w:hint="eastAsia"/>
        </w:rPr>
        <w:t>在我国短片历史中，被称为第一部微电影的是《一个馒头引发的血案》，这部微电影的灵感是产生于2005年陈凯歌导演拍的电影《无极》，导演利用这部十几分钟的短片，然后进行后期加工，包罗剪辑，无厘头的配音，对这部电影进行了吐槽，这部短片也成为了吐槽的开山祖师，因此这部电影被看作是微电影的雏形。</w:t>
      </w:r>
    </w:p>
    <w:p>
      <w:pPr>
        <w:rPr>
          <w:rFonts w:hint="eastAsia"/>
        </w:rPr>
      </w:pPr>
      <w:r>
        <w:rPr>
          <w:rFonts w:hint="eastAsia"/>
        </w:rPr>
        <w:t>伴随着第一部微型短片的出现，越来越多的人开始纷纷的参与到了微电影的制作中来，无论是专业的还是业余的都能创作出的有新意，有看点的微电影来。2010年正是各种网络视频播放平台的兴起，爱奇艺，优酷，搜狐等网站，为网络微电影的进一步发展搭建了更广阔的平台。微电影的发展，离不开网络平台的普及，以及大众参与网络的意识的提高。“忽如一夜春风来，千树万树梨花开”恰恰可以很好的形容国内微电影的现状，微电影从当初的恶搞吐槽，发展到具有艺术价值的微电影作品，由当初单纯是娱乐目的，发展到现在变得具有各种各样的功能，如：商业推广和广告宣传。国内令我印象较为深刻的一部电影应该是李阳导演的微电影《坏未来》，这部电影虽然是以爱情为主线，却将老生常谈的爱情以一种前所未有的表现形式表达出来，天马行空而又带有迷幻的色彩，戳中人们的泪点，直击心灵。网上对它的看法褒贬不一，批评者认为这部电影旁白过于冗杂，形式大于内容。这部作品的优点更加浓墨重彩，这部作品受到ACG的影响，将动画与电影相结合，这种创新是十分值得提倡的，可以说这部片子具备导演本身怪异看法的，首创了动画与真人连系的先河。1.2.2 国外发展状况</w:t>
      </w:r>
    </w:p>
    <w:p>
      <w:pPr>
        <w:rPr>
          <w:rFonts w:hint="eastAsia"/>
        </w:rPr>
      </w:pPr>
      <w:r>
        <w:rPr>
          <w:rFonts w:hint="eastAsia"/>
        </w:rPr>
        <w:t>提到美国的微电影，首先想到的便是美国的微视频，根据相应的调查数据显示：YouTube，雅虎，Facebook等平台受到大家的欢迎。与此同时，微小短片也不断发展起来。美国有很多优异的微小短片作品，荣获2011年卢文国际片子节最好短片奖，2012年法国恺撒奖最好短片奖的《调音师》，和《负重前行》等。《调音师》采用倒叙的手法，讲述了一个失败的人，为了逃避失败不断地进行欺骗行为最终将自己陷入了危险的境地，短片的结局耐人寻味。一部揭露的人性，贪婪矛盾与懦弱，假装是盲人，最终生死关头，竟然忘记反抗，沉浸在自己虚构的盲人世界了，放弃了求生的欲望，《负重前行》将布景转移到了丧尸横行的社会环境，展示了父亲对本身孩子的深邃深挚的爱。不断进行自我欺骗与逃避，是一部发人深省的作品；另一部，通过在特定背景下，将变成丧尸的婴儿背在身后，用肉引诱他，让自己避免伤害，但父亲仍任和这样的孩子相依为命，正是通过这种特定的环境，演员的表现更有张力，丰富的对父爱的表现方式，抛开的我们日常生活的琐碎之事，将生死与残酷融入到了影片中，将父爱的伟大展现的淋漓尽致，直击心灵。</w:t>
      </w:r>
    </w:p>
    <w:p>
      <w:pPr>
        <w:rPr>
          <w:rFonts w:hint="eastAsia"/>
        </w:rPr>
      </w:pPr>
      <w:r>
        <w:rPr>
          <w:rFonts w:hint="eastAsia"/>
        </w:rPr>
        <w:t>除了美国，日本在微电影方面的发展也十分迅速，提到日本便会想到《世界奇妙物语》，这可能是日本微电影的代表作品。其中《推理出租车》在剧本的编排上引人入胜，整部短片在出租车上展开，通过车上两人的谈话，此中《推理出租车》在剧情的编排上令人着迷，整部短片在出租车上发展开来，经由过程车上两人的发言，率领观众一同推理，终究的终局出乎意料，整部短片环环相扣，剧情跌宕起伏。由此看来，一部优异的微小短片作品，好的剧情安排才是关键。国外的微电影市场仍然潜力巨大，仍然拥有较大的发展空间。</w:t>
      </w:r>
    </w:p>
    <w:p>
      <w:pPr>
        <w:rPr>
          <w:rFonts w:hint="eastAsia"/>
        </w:rPr>
      </w:pPr>
    </w:p>
    <w:p>
      <w:pPr>
        <w:rPr>
          <w:rFonts w:hint="eastAsia"/>
        </w:rPr>
      </w:pPr>
      <w:r>
        <w:rPr>
          <w:rFonts w:hint="eastAsia"/>
        </w:rPr>
        <w:t>1.3  微电影的特点</w:t>
      </w:r>
    </w:p>
    <w:p>
      <w:pPr>
        <w:rPr>
          <w:rFonts w:hint="eastAsia"/>
        </w:rPr>
      </w:pPr>
      <w:r>
        <w:rPr>
          <w:rFonts w:hint="eastAsia"/>
        </w:rPr>
        <w:t>时长灵活。字面上就可以看出微小片子相对于咱们平常所说的影院片子相比较时候是较为短的，微小短片对时长的掌控规模相对来说更加随意，从几分钟到半小时都可以归类为微片子。海内微小短片初步是凯迪拉克的《一触即发》，这部微小短片的全篇时长一分半钟左右，而在《一触即发》以后，《老男孩》的时长则到达了二十分钟，由此可见微小短片在时长方面的弹性很大，不会由于时间问题而限制了创作空间，这就为微小电影自由创作的空气奠基了根本。虽然时间要求比较自由但仍然要素齐全。微电影的结构完整时长虽然并没有普通院线电影的长度，但是在其他元素方面，微电影没有缩减，可谓“麻雀虽小，五脏俱全”该有的部分还是有的，知识更加简洁，更加精致了而已。银行三部曲中的《母亲的勇气》为例，影片在短短三分钟里交接了人物背景、人物角色的设定，人物之间的关系，时间发生的动机，也设定了人物之间的碰撞与反转，更在末端也到达了主题升华。制作周期较短。微电影因为其自身的的需要，一部剧本的“流行期”时间很短，所以要在较早的时间内拍出来。而且中国播放平台也对微电影的制作周期提出了要求，做到快宣传，快上架的模式，用极少广告的成本，获取较多的广告效益。</w:t>
      </w:r>
    </w:p>
    <w:p>
      <w:pPr>
        <w:rPr>
          <w:rFonts w:hint="eastAsia"/>
        </w:rPr>
      </w:pPr>
      <w:r>
        <w:rPr>
          <w:rFonts w:hint="eastAsia"/>
        </w:rPr>
        <w:t>准入门槛较低。微电影的制作准入门槛较低，对拍摄的器材要求也更为简单，一部DV、单反外加一些简单工具，甚至是一部智能手机，就可以开始一部微电影的拍摄了。这使得电影逐渐走下不可触碰的“神坛”，成为任何一个普通人都可以触摸到的东西。</w:t>
      </w:r>
    </w:p>
    <w:p>
      <w:pPr>
        <w:rPr>
          <w:rFonts w:hint="eastAsia"/>
        </w:rPr>
      </w:pPr>
    </w:p>
    <w:p>
      <w:pPr>
        <w:rPr>
          <w:rFonts w:hint="eastAsia"/>
        </w:rPr>
      </w:pPr>
      <w:r>
        <w:rPr>
          <w:rFonts w:hint="eastAsia"/>
        </w:rPr>
        <w:t>第二章 微电影创作表达手法</w:t>
      </w:r>
    </w:p>
    <w:p>
      <w:pPr>
        <w:rPr>
          <w:rFonts w:hint="eastAsia"/>
        </w:rPr>
      </w:pPr>
    </w:p>
    <w:p>
      <w:pPr>
        <w:rPr>
          <w:rFonts w:hint="eastAsia"/>
        </w:rPr>
      </w:pPr>
      <w:r>
        <w:rPr>
          <w:rFonts w:hint="eastAsia"/>
        </w:rPr>
        <w:t>1.1微电影创作的叙事表达</w:t>
      </w:r>
    </w:p>
    <w:p>
      <w:pPr>
        <w:rPr>
          <w:rFonts w:hint="eastAsia"/>
        </w:rPr>
      </w:pPr>
      <w:r>
        <w:rPr>
          <w:rFonts w:hint="eastAsia"/>
        </w:rPr>
        <w:t>无论是电视剧还是电影，剧本都是其中的灵魂所在，只有剧本优秀，才能成就一部杰出的影视作品，这也是为什么很多经典作品改编于经典文学作品，一部优秀的文学作品不仅有丰富的人物关系和故事情节，更是包含了一个好故事的所有要素，但是这同时也是一把双刃剑，“一千个读者就有一千个哈姆雷特”，微电影创作留给观众的评论空间也是十分巨大，更是千差万别。基于这种情况，很少有人敢于去触碰文学经典作品，因此经典的作品在人们心中有着很好的地位和基础，稍只要不能达到初次的高度，就会被观众和舆论进行抨击，成为好作品的难度也就越大，而且在一般的小型制作下，选择经典文学作品并不是第一选择，而且文学作品的改编权还涉及到很多法律界限，而改编的版权费更不是一个小的投资数目。基于这种情况之下，本人的毕业设计《爱与梦》就非原著和经典文学作品的改编，而是校园青春影片的一个精华版，有着简洁、完整的故事链条。</w:t>
      </w:r>
    </w:p>
    <w:p>
      <w:pPr>
        <w:rPr>
          <w:rFonts w:hint="eastAsia"/>
        </w:rPr>
      </w:pPr>
    </w:p>
    <w:p>
      <w:pPr>
        <w:rPr>
          <w:rFonts w:hint="eastAsia"/>
        </w:rPr>
      </w:pPr>
      <w:r>
        <w:rPr>
          <w:rFonts w:hint="eastAsia"/>
        </w:rPr>
        <w:t>1.2小成本微电影镜头设计刻画电影语言</w:t>
      </w:r>
    </w:p>
    <w:p>
      <w:pPr>
        <w:rPr>
          <w:rFonts w:hint="eastAsia"/>
        </w:rPr>
      </w:pPr>
      <w:r>
        <w:rPr>
          <w:rFonts w:hint="eastAsia"/>
        </w:rPr>
        <w:t xml:space="preserve">所有的影视作品制作前期的第一步要做的都是确定作品主题，它关系到剧本创作的大方向，《爱与梦》的主题从小着手，把握住微电影的尺度，所选用的素材是校园、生活和爱情。框架确定好之后，就相当于有了骨头，就可以开始往里面填充，进一步完善微电影的故事情节。微电影故事开头使用校园内的镜头，为微电影奠定了校园风格的基础，同时营造出一种青春、惬意的氛围，紧接着镜头转向了男女生，两人同在一个镜头之中，男生角多次偷瞄女生，这就确定了两人男女主角的身份，设置了人物关系后，就为以后男女主角的故事发展埋下了伏笔。 </w:t>
      </w:r>
    </w:p>
    <w:p>
      <w:pPr>
        <w:rPr>
          <w:rFonts w:hint="eastAsia"/>
        </w:rPr>
      </w:pPr>
    </w:p>
    <w:p>
      <w:pPr>
        <w:rPr>
          <w:rFonts w:hint="eastAsia"/>
        </w:rPr>
      </w:pPr>
      <w:r>
        <w:rPr>
          <w:rFonts w:hint="eastAsia"/>
        </w:rPr>
        <w:t>1.3灯光造型塑造影片人物性格</w:t>
      </w:r>
    </w:p>
    <w:p>
      <w:pPr>
        <w:rPr>
          <w:rFonts w:hint="eastAsia"/>
        </w:rPr>
      </w:pPr>
      <w:r>
        <w:rPr>
          <w:rFonts w:hint="eastAsia"/>
        </w:rPr>
        <w:t>灯光的分类大概有如下几种：按光源分可分为自然光和人工光；按光线性质分可分为软光和硬光；灯光在电影中的作用:</w:t>
      </w:r>
    </w:p>
    <w:p>
      <w:pPr>
        <w:rPr>
          <w:rFonts w:hint="eastAsia"/>
        </w:rPr>
      </w:pPr>
      <w:r>
        <w:rPr>
          <w:rFonts w:hint="eastAsia"/>
        </w:rPr>
        <w:t>灯光最基本的作用是照明。构图效果照明发生的明暗结果可以影响画面的构图，也可以起到凸显主体的感觉。通过对造型作用的挖掘以及对各种各样位置的搭配，可二次塑造被摄事物的立体感、空间感等视觉效果。在《爱与梦》的微电影拍摄中，多次使用明暗灯光交替，但大多是以明亮灯光为主，突出男女主角。在整个影片的拍摄之中，使用到的灯光大多都是明亮的日光作为灯光背景，突出本部微电影青春向上、积极有活力的氛围。灯光在拍摄中的使用方法灯光在拍摄中最基本的使用方法为三点布光法，即主光在正面，和被摄主体形成一定的角度，辅光在主光产生阴影的一侧进行补光，对阴影进行一定程度的冲散，但注意不要完全消除，另一盏修饰光从后方进行补光，将被摄主体的轮廓勾勒出来，其三盏灯的位置正好形成一个三角形，便形成了一个最基本的布光格局，在此基础上再进行其他灯光的增添使整个画面层次更丰富，主体更突出。[1]</w:t>
      </w:r>
    </w:p>
    <w:p>
      <w:pPr>
        <w:rPr>
          <w:rFonts w:hint="eastAsia"/>
        </w:rPr>
      </w:pPr>
    </w:p>
    <w:p>
      <w:pPr>
        <w:rPr>
          <w:rFonts w:hint="eastAsia"/>
        </w:rPr>
      </w:pPr>
      <w:r>
        <w:rPr>
          <w:rFonts w:hint="eastAsia"/>
        </w:rPr>
        <w:t>1.4剪辑手法控制微电影叙事风格与表现手法</w:t>
      </w:r>
    </w:p>
    <w:p>
      <w:pPr>
        <w:rPr>
          <w:rFonts w:hint="eastAsia"/>
        </w:rPr>
      </w:pPr>
      <w:r>
        <w:rPr>
          <w:rFonts w:hint="eastAsia"/>
        </w:rPr>
        <w:t>剪辑就是将影像素材、声音素材加工处理后，创造性的将其组接在一起形成一部电影，所也有人说＂电影是剪接的艺术＂。[1]</w:t>
      </w:r>
    </w:p>
    <w:p>
      <w:pPr>
        <w:rPr>
          <w:rFonts w:hint="eastAsia"/>
        </w:rPr>
      </w:pPr>
      <w:r>
        <w:rPr>
          <w:rFonts w:hint="eastAsia"/>
        </w:rPr>
        <w:t>在一部电影，尤其是微电影中，完全照搬现实中的人物、时间关系是不存在的，就比如，某一个电影选择的某一题材，是一个人十多年的发展轨迹，那么这部电影是不是要把这个人十年中发生的事情都记录下来，显然不是这样的，电影需要截取重要的变化节点去进行一个拼接，微电影要做的更是把重要的节点拼接的既简洁又不失完整性，这个时候就需要剪辑要压缩时间。而反之，很多影视作品中都会存在闪回镜头，一瞬间或者几十秒的走神可在电影中扩展三十分钟甚至整部影片，在这种情况下原本短暂的现实时间被延长，经过后期处理剪辑变更时空关系是剪辑的重要作用。总体看来整部微小短片，一部好的作品必定有一个好的故事以及剧情发展的节奏，除必要有演员的演出和摄像机的活动等因素外，片子剪辑才是最为主要的组成部分，节拍的快慢一样平常取决于一组镜头中每一个单个镜头延续的时间长度，越短节拍越快，时间越长节拍就越慢，固然一部好的作品不可能只是保持一个节拍，按照叙事的成长节拍必然是会发生变化的，对于节奏要求足够快的剧情，好比追击、武打排场，剪辑节拍肯定会加速，而抒怀的排场可能会比较慢，固然这只是一种显而易见的规则，节拍也是按照导演的想法来设定从而到达想要的的结果。镜头的选择一部片子从拍摄阶段到剪揖阶段，并非全部镜头都能出现在末了的成片当中的，对镜头的选择咱们也要遵守如下几个原则：</w:t>
      </w:r>
    </w:p>
    <w:p>
      <w:pPr>
        <w:rPr>
          <w:rFonts w:hint="eastAsia"/>
        </w:rPr>
      </w:pPr>
      <w:r>
        <w:rPr>
          <w:rFonts w:hint="eastAsia"/>
        </w:rPr>
        <w:t>（１）曝光基本准确，无过曝欠曝现象；影像基本清晰无脱焦；</w:t>
      </w:r>
    </w:p>
    <w:p>
      <w:pPr>
        <w:rPr>
          <w:rFonts w:hint="eastAsia"/>
        </w:rPr>
      </w:pPr>
      <w:r>
        <w:rPr>
          <w:rFonts w:hint="eastAsia"/>
        </w:rPr>
        <w:t>（２）演员的表现是不是能满足需要展现的内容，构图、色采是不是协调；</w:t>
      </w:r>
    </w:p>
    <w:p>
      <w:pPr>
        <w:rPr>
          <w:rFonts w:hint="eastAsia"/>
        </w:rPr>
      </w:pPr>
      <w:r>
        <w:rPr>
          <w:rFonts w:hint="eastAsia"/>
        </w:rPr>
        <w:t>（３）镜头之间是否有足够的差异性，切忌不要出现重复镜头；</w:t>
      </w:r>
    </w:p>
    <w:p>
      <w:pPr>
        <w:rPr>
          <w:rFonts w:hint="eastAsia"/>
        </w:rPr>
      </w:pPr>
      <w:r>
        <w:rPr>
          <w:rFonts w:hint="eastAsia"/>
        </w:rPr>
        <w:t>（４）镜头能否搭配合适的特效、音响；</w:t>
      </w:r>
    </w:p>
    <w:p>
      <w:pPr>
        <w:rPr>
          <w:rFonts w:hint="eastAsia"/>
        </w:rPr>
      </w:pPr>
    </w:p>
    <w:p>
      <w:pPr>
        <w:rPr>
          <w:rFonts w:hint="eastAsia"/>
        </w:rPr>
      </w:pPr>
      <w:r>
        <w:rPr>
          <w:rFonts w:hint="eastAsia"/>
        </w:rPr>
        <w:t>第三章 微电影《爱与梦》创作技术的影像表达</w:t>
      </w:r>
    </w:p>
    <w:p>
      <w:pPr>
        <w:rPr>
          <w:rFonts w:hint="eastAsia"/>
        </w:rPr>
      </w:pPr>
    </w:p>
    <w:p>
      <w:pPr>
        <w:rPr>
          <w:rFonts w:hint="eastAsia"/>
        </w:rPr>
      </w:pPr>
      <w:r>
        <w:rPr>
          <w:rFonts w:hint="eastAsia"/>
        </w:rPr>
        <w:t>1.1分镜头脚本与故事版设计推进微电影的影像化工作</w:t>
      </w:r>
    </w:p>
    <w:p>
      <w:pPr>
        <w:rPr>
          <w:rFonts w:hint="eastAsia"/>
        </w:rPr>
      </w:pPr>
      <w:r>
        <w:rPr>
          <w:rFonts w:hint="eastAsia"/>
        </w:rPr>
        <w:t>在剧本确定之后，要将剧本影像化的第一步就是把的文字转换为影视语言的分镜头脚本，这对后期的进一步拍摄是至关重要的，可以说是最重要的工作，没有之一。出色的分镜头脚本能够让人在开始拍摄之前就能将作品的大概浏览一遍，了解股市的情节。并且这类优秀的分镜头剧本或许可以让微片子拍摄的效力大大提高，导演把本身的创作思惟、用意、风格和手法淋漓尽致的在分镜头中展示出来，镜头内容、镜头景别、镜头活动、镜头人物、时长、音效段落、画面备注等都在分镜头里经由过程表格的情势展示出来。比方在微片子《走火》中，主要场景的故事版都是用火柴人简笔画取代，可是必然要表明活动方向目的，演员安排和上下镜头的衔接内容，至于好不好看，只能说，仍是时长最主要，一幅故事版画五分钟，一部三十分钟的微片子要上千张乃至好几千张，这个时间本钱还希望大家能好好计算一下。《爱与梦》这部微电影在拍摄的过程中就有着丰富的分脚本镜头和故事版本，例如在电影里的主要场景有教室、宿舍和运动场等，每一个分镜头脚本都是故事发展的一段高超，都体现着不同实时期男主的心理变化历程，从最初的梦想是成为迈克尔杰克逊，到后来的梦想是成为一名医生，这个故事发展情节之间有许许多多的故事版画构成，一个个分镜头脚本的故事性练成了一部完整的微电影故事情节。</w:t>
      </w:r>
    </w:p>
    <w:p>
      <w:pPr>
        <w:rPr>
          <w:rFonts w:hint="eastAsia"/>
        </w:rPr>
      </w:pPr>
    </w:p>
    <w:p>
      <w:pPr>
        <w:rPr>
          <w:rFonts w:hint="eastAsia"/>
        </w:rPr>
      </w:pPr>
      <w:r>
        <w:rPr>
          <w:rFonts w:hint="eastAsia"/>
        </w:rPr>
        <w:t>1.2多元视听语言增强影片整体表达效果</w:t>
      </w:r>
    </w:p>
    <w:p>
      <w:pPr>
        <w:rPr>
          <w:rFonts w:hint="eastAsia"/>
        </w:rPr>
      </w:pPr>
      <w:r>
        <w:rPr>
          <w:rFonts w:hint="eastAsia"/>
        </w:rPr>
        <w:t>对于不在机器中的电影, 你需要做的第一件事就是进行对话。有声绘画的基本要求是声音与画面的结合准确, 否则会大大促进叙事的作用, 对话的声音从早期拍摄和录音到严格按照过程中, 首先打开相机, 然后打开录音机, 然后将统一的摄像机和记录数的录音机分别对应, 对话记录开始前一般使用连续性版本来创建一个相应的点, 使后者可以快速地使声音和屏幕对应的时间根据相应屏幕的数字, 然后根据相应的点进行就可以了，在微电影中还十分重要的组成部分就是背景音乐了。在这部微电影中，不同的故事片段采用不同的背景音乐，如一开始使用“眼睛保健操”“下课铃”等音乐提示出这部电影的发生地点实在学校，而学校就能体现出这不影片想要表达的是有关于青春、梦想和爱情有关的主题了，所以说一开始的背景音乐就为整部影片奠定了一个清纯的基调。随着影片的进一步发展，全篇中几乎没有男女主角的的直接对话，都是使用流行的爱情音乐作为背景，分别表达出了男主角对女主角的爱慕、心动等心理特征，由一开始的缓慢的音乐到后来的渐进快速音乐，表达了男主角从爱慕到苦闷再到积极追求的这么一种心理，这时候背景音乐就很好的体现了这种心理变化。</w:t>
      </w:r>
    </w:p>
    <w:p>
      <w:pPr>
        <w:rPr>
          <w:rFonts w:hint="eastAsia"/>
        </w:rPr>
      </w:pPr>
    </w:p>
    <w:p>
      <w:pPr>
        <w:rPr>
          <w:rFonts w:hint="eastAsia"/>
        </w:rPr>
      </w:pPr>
      <w:r>
        <w:rPr>
          <w:rFonts w:hint="eastAsia"/>
        </w:rPr>
        <w:t>1.3影视包装手段完善微电影画面效果</w:t>
      </w:r>
    </w:p>
    <w:p>
      <w:pPr>
        <w:rPr>
          <w:rFonts w:hint="eastAsia"/>
        </w:rPr>
      </w:pPr>
      <w:r>
        <w:rPr>
          <w:rFonts w:hint="eastAsia"/>
        </w:rPr>
        <w:t>进入后期的包装环节前，需要对影片完成剪辑部分，在在传统的后期包装中包含的项目有很多，也有许多是特效制作与剪辑同时进行。但是在微电影的制作中，一般来说不会使用大型的特级特效，我们研究重要的调色部分。不同的色彩会给人的生理和也理上带来不同的反映，所以一部作品中色调有着举足轻重的地位，色调可以起到渣染环境、营造氛围、表现人物屯、境的作用，我们在后期处理色调的时候，首先要根据影片的整体风格来确定影片的总体色彩风格。纪实风格。纪实风格主要要求再色彩上尽量还原生活中的自然形态，让人感觉不到色彩的存在，不用任何修饰的色彩来引导观众，做到尽量还原。商业风格。要具有强烈的、形式上的视觉美感，色彩艳丽、具有一定的风格化色彩。确定大体风格后就需要以影片主题来确定整部影片的基础色调，冷色调或者暖色调甚至黑白色调，对影片进行整体调色，然后再根据每一段落的不同表达内容进行一个段落、一个镜头的色调调整。</w:t>
      </w:r>
    </w:p>
    <w:p>
      <w:pPr>
        <w:rPr>
          <w:rFonts w:hint="eastAsia"/>
        </w:rPr>
      </w:pPr>
      <w:r>
        <w:rPr>
          <w:rFonts w:hint="eastAsia"/>
        </w:rPr>
        <w:t>在以上工作都完成之后，一部微电影就完成了，当然必不可少的也要对成片进行检查，仔细对照看有没有错误出现，检查剪辑点之间有没有插顿和跳帖的出现，声音大小有没有不同，在各方面的检查完成后，剩下的就是交付发行方进行发行或者上传网络进行推广，当然如果有投资商或者客户的话要进行试映，根据客户意见再次进行修改，直至达到客户满意，一部微电影作品就完成了。</w:t>
      </w:r>
    </w:p>
    <w:p>
      <w:pPr>
        <w:rPr>
          <w:rFonts w:hint="eastAsia"/>
        </w:rPr>
      </w:pPr>
    </w:p>
    <w:p>
      <w:pPr>
        <w:rPr>
          <w:rFonts w:hint="eastAsia"/>
        </w:rPr>
      </w:pPr>
      <w:r>
        <w:rPr>
          <w:rFonts w:hint="eastAsia"/>
        </w:rPr>
        <w:t>1.4 微电影拍摄效率与预算控制</w:t>
      </w:r>
    </w:p>
    <w:p>
      <w:pPr>
        <w:rPr>
          <w:rFonts w:hint="eastAsia"/>
        </w:rPr>
      </w:pPr>
      <w:r>
        <w:rPr>
          <w:rFonts w:hint="eastAsia"/>
        </w:rPr>
        <w:t>1.4.1 拍摄前期提高拍摄效率降低预算</w:t>
      </w:r>
    </w:p>
    <w:p>
      <w:pPr>
        <w:rPr>
          <w:rFonts w:hint="eastAsia"/>
        </w:rPr>
      </w:pPr>
      <w:r>
        <w:rPr>
          <w:rFonts w:hint="eastAsia"/>
        </w:rPr>
        <w:t>在分镜头脚本和故事版制作完成之后，紧接着要做的就是安排拍摄时间、分场表和统筹表，这是前期准备中不可获取的部分之一。分场表是指拍摄过程中拍的镜头序列, 因为, 电影需要的场景和情节是由数以万计的, 不能是为了拍摄一个接一个, 然后使用分场表是一个非常明智的选择, 在一个场景中将整部电影拍摄完所有的镜头, 然后我们将前往下一个拍摄地点, 这样节省了时间, 同时也大大降低了拍摄不必要费用的成本, 拍摄周期直接关系到拍摄的进度和预算, 甚至许多电影的第一拍可能是影片的最后一拍。分场表的重要作用就在与此，要细心的将一个场景所必要的全部镜头进斤归纳清算并作出合理放置，将拍摄挨次优化会大大收缩拍摄周期，而拍摄周期直接关系到拍摄进度和预算的多少，乃至于多片子开拍的第一个镜头多是影片的末了一个镜头。</w:t>
      </w:r>
    </w:p>
    <w:p>
      <w:pPr>
        <w:rPr>
          <w:rFonts w:hint="eastAsia"/>
        </w:rPr>
      </w:pPr>
      <w:r>
        <w:rPr>
          <w:rFonts w:hint="eastAsia"/>
        </w:rPr>
        <w:t>1.4.2 观场拍摄的效率控制</w:t>
      </w:r>
    </w:p>
    <w:p>
      <w:pPr>
        <w:rPr>
          <w:rFonts w:hint="eastAsia"/>
        </w:rPr>
      </w:pPr>
      <w:r>
        <w:rPr>
          <w:rFonts w:hint="eastAsia"/>
        </w:rPr>
        <w:t>在到达拍摄地之后要先进行的是确认和熟悉场地，保证这些分镜头可以在这片场地上得以实现，假如说分镜头和场地现状有偏差，就需要作出及时的调整和改变。通过对实地的考察与测量，就可以确定机位架设位置或者是拍摄作者所在的角度与位置，同时安排演员进行提前走场，减少开拍后由于不熟悉场地而拉低了 拍摄效率，最大化的提高效率。在计算拍摄场地的各项安全指标，按照重要性，拍摄安全应该是第一位的，但是就目前小成本微电影的拍摄现状来看，这种简单的场景、故事情节和简单的道具使用是不会有太大的危险存在的，在正常的电影拍摄中，院线电影剧情中有设计到关于着火、爆破、水下、威亚等有一定危险系数的动作就一定要进行安全检查，即使没有这些动作设计，我们也要就拍摄安全给予足够的重视，比如确认场地内用电线路能否负荷所使用灯光的功率，道具使用的安全性等。再次确认摄像机的功能设置。虽然一般摄像师都有着比较扎实的专业基础，但也会有对租借设备不是摄影师经常使用，会有不是很熟悉的情况出现。特别是对存储卡的检查非常重要，一方面要确定能否正常读写，另一方面要确认存储卡的卡速能否达到所选格式的卡速标准，这个一定要做好检查，因为卡速不够而造成素材丢侦的案例比比皆是，而因为租赁设备经常处于满负荷运转，存储介质寿命会有不同程度的减少，所以对存储的检查一定要放在重要的位置。在《爱与梦》这部电影开拍前，我们就对于分镜头需要使用到的场地进行了多次考察及测量，而且在实地拍摄之前，所有的剧组人员进行了多次走场，确保对于场地和台词使用的顺利进行。</w:t>
      </w:r>
    </w:p>
    <w:p>
      <w:pPr>
        <w:rPr>
          <w:rFonts w:hint="eastAsia"/>
        </w:rPr>
      </w:pPr>
    </w:p>
    <w:p>
      <w:pPr>
        <w:rPr>
          <w:rFonts w:hint="eastAsia"/>
        </w:rPr>
      </w:pPr>
      <w:r>
        <w:rPr>
          <w:rFonts w:hint="eastAsia"/>
        </w:rPr>
        <w:t>第四章 结论</w:t>
      </w:r>
    </w:p>
    <w:p>
      <w:pPr>
        <w:rPr>
          <w:rFonts w:hint="eastAsia"/>
        </w:rPr>
      </w:pPr>
    </w:p>
    <w:p>
      <w:pPr>
        <w:rPr>
          <w:rFonts w:hint="eastAsia"/>
        </w:rPr>
      </w:pPr>
      <w:r>
        <w:rPr>
          <w:rFonts w:hint="eastAsia"/>
        </w:rPr>
        <w:t>在微电影发展如火如茶的今天，电影创作己经变得越来越普通，人人都可以进行微电影创作，一部DV，一台手机就可以参与到微电影的创作之中，但值得注意的是，如今微电影的质量也是良莠不齐，还有很多微电影通过一些无良的营销来博取消费者的眼球，广电总局也越来越注意对此类产品的监管与处罚，在其最新禁令中对网络微电影剧集的监管也越来越严格，但反之优秀的微电影会脱颖而出，微电影制作人一定要秉承＂精英路线＂来严格要求自己，按照完整的微电影制作流程制作出优秀的微电影作品。随着科技技术的不断发展，微电影制作可能会变得越来越方便简单，本文选题的主要内容以高中时代为背景，围绕男主对女主的暗恋展开，通过偷听女主的言语，不断的提升自己，改变自己，完善自己，女主说喜欢多才多艺的男生，男主便练习歌舞，女主说喜欢乐于助人的男生，男主便主动为操场上奔跑的同学送水，女主说喜欢医生，男主变开始对医学感兴趣，最终将自己的梦想设定为成为一位医生，通过以上行为表达出男主对女主的情感。并且将梦想与爱情这两个主题结合在一起。通过搞笑和夸张的表现手法，轻松愉快的表现出了“爱与梦”这一主题。</w:t>
      </w:r>
    </w:p>
    <w:p>
      <w:pPr>
        <w:rPr>
          <w:rFonts w:hint="eastAsia"/>
        </w:rPr>
      </w:pPr>
    </w:p>
    <w:p>
      <w:pPr>
        <w:rPr>
          <w:rFonts w:hint="eastAsia"/>
        </w:rPr>
      </w:pPr>
      <w:r>
        <w:rPr>
          <w:rFonts w:hint="eastAsia"/>
        </w:rPr>
        <w:t>致谢</w:t>
      </w:r>
    </w:p>
    <w:p>
      <w:pPr>
        <w:rPr>
          <w:rFonts w:hint="eastAsia"/>
        </w:rPr>
      </w:pPr>
    </w:p>
    <w:p>
      <w:pPr>
        <w:rPr>
          <w:rFonts w:hint="eastAsia"/>
        </w:rPr>
      </w:pPr>
      <w:r>
        <w:rPr>
          <w:rFonts w:hint="eastAsia"/>
        </w:rPr>
        <w:t xml:space="preserve">  这里，我要感谢我的论文辅导老师，是老师一遍又一遍孜孜不倦的检查，才使得我发现了论文中的大量问题，同时也让我明白了写一篇论文，表达自己看法观点的逻辑性与严谨性，使我爱上了对于知识的搜集整理，陈述自己的观点，在这里再一次表达我对老师的感谢和尊敬。同时我还要感谢我的同学们，是他们在学习和生活中的帮助与宽容，造就了今天的我，室友在平时不但为我讲述日常中不会的问题，还在生活上给予了我许许多多的帮助，在这里也向室友道一句感谢。毕业论文的顺利完成，也宣告着我即将毕业，谈到毕业我最多的感触不是伤心，而是感恩，是老师和同学们的帮助让我不断向前走，完善自己向前更进一步，感谢各位老师！</w:t>
      </w:r>
    </w:p>
    <w:p>
      <w:pPr>
        <w:rPr>
          <w:rFonts w:hint="eastAsia"/>
        </w:rPr>
      </w:pPr>
    </w:p>
    <w:p>
      <w:pPr>
        <w:rPr>
          <w:rFonts w:hint="eastAsia"/>
        </w:rPr>
      </w:pPr>
      <w:r>
        <w:rPr>
          <w:rFonts w:hint="eastAsia"/>
        </w:rPr>
        <w:t>参考文献</w:t>
      </w:r>
    </w:p>
    <w:p>
      <w:pPr>
        <w:rPr>
          <w:rFonts w:hint="eastAsia"/>
        </w:rPr>
      </w:pPr>
    </w:p>
    <w:p>
      <w:pPr>
        <w:rPr>
          <w:rFonts w:hint="eastAsia"/>
        </w:rPr>
      </w:pPr>
      <w:r>
        <w:rPr>
          <w:rFonts w:hint="eastAsia"/>
        </w:rPr>
        <w:t>[1]聂韶阳. 小成本微电影制作方法研究——以微电影《走火》为例[D]. 河南大学, 2016.</w:t>
      </w:r>
    </w:p>
    <w:p>
      <w:pPr>
        <w:rPr>
          <w:rFonts w:hint="eastAsia"/>
        </w:rPr>
      </w:pPr>
      <w:r>
        <w:rPr>
          <w:rFonts w:hint="eastAsia"/>
        </w:rPr>
        <w:t>[2]司占军, 原菲, 赵永光. 微电影的拍摄与制作[J]. 信息通信, 2014(7):264-265.</w:t>
      </w:r>
    </w:p>
    <w:p>
      <w:pPr>
        <w:rPr>
          <w:rFonts w:hint="eastAsia"/>
        </w:rPr>
      </w:pPr>
      <w:r>
        <w:rPr>
          <w:rFonts w:hint="eastAsia"/>
        </w:rPr>
        <w:t>[3]王晓挺. 浅谈校园微电影拍摄设备的配置[J]. 信息通信, 2013(9):269-269.</w:t>
      </w:r>
    </w:p>
    <w:p>
      <w:pPr>
        <w:rPr>
          <w:rFonts w:hint="eastAsia"/>
        </w:rPr>
      </w:pPr>
      <w:r>
        <w:rPr>
          <w:rFonts w:hint="eastAsia"/>
        </w:rPr>
        <w:t>[4]郁选民. 浅谈校园微电影的拍摄[J]. 中国教育信息化, 2012(16):65-67.</w:t>
      </w:r>
    </w:p>
    <w:p>
      <w:pPr>
        <w:rPr>
          <w:rFonts w:hint="eastAsia"/>
        </w:rPr>
      </w:pPr>
      <w:r>
        <w:rPr>
          <w:rFonts w:hint="eastAsia"/>
        </w:rPr>
        <w:t>[5] 邓文渊.《互动网站百宝箱》.北京：中国铁道出版社，2004：18-33.</w:t>
      </w:r>
    </w:p>
    <w:p>
      <w:pPr>
        <w:rPr>
          <w:rFonts w:hint="eastAsia"/>
        </w:rPr>
      </w:pPr>
      <w:r>
        <w:rPr>
          <w:rFonts w:hint="eastAsia"/>
        </w:rPr>
        <w:t>[6] (美)Jeffrey Richte著.Microsoft.NET Frameworks.清华大学出版社，2003.4.</w:t>
      </w:r>
    </w:p>
    <w:p>
      <w:pPr>
        <w:rPr>
          <w:rFonts w:hint="eastAsi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87218A"/>
    <w:rsid w:val="6C87218A"/>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eepybear\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2018-05-20T05:12:00Z</dcterms:created>
  <dc:creator>sleepybear</dc:creator>
  <cp:lastModifiedBy>sleepybear</cp:lastModifiedBy>
  <dcterms:modified xsi:type="dcterms:W3CDTF">2018-05-20T05:13:19Z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